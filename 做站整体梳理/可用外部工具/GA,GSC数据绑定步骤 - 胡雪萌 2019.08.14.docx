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E6FC9" w14:textId="4A1C478D" w:rsidR="006B4884" w:rsidRDefault="00C13CAD" w:rsidP="00C13CAD">
      <w:pPr>
        <w:pStyle w:val="a9"/>
      </w:pPr>
      <w:r>
        <w:rPr>
          <w:rFonts w:hint="eastAsia"/>
        </w:rPr>
        <w:t>如何将网站绑定到</w:t>
      </w:r>
      <w:r>
        <w:rPr>
          <w:rFonts w:hint="eastAsia"/>
        </w:rPr>
        <w:t>GA</w:t>
      </w:r>
      <w:r>
        <w:rPr>
          <w:rFonts w:hint="eastAsia"/>
        </w:rPr>
        <w:t>和</w:t>
      </w:r>
      <w:r>
        <w:rPr>
          <w:rFonts w:hint="eastAsia"/>
        </w:rPr>
        <w:t>GSC</w:t>
      </w:r>
      <w:r>
        <w:rPr>
          <w:rFonts w:hint="eastAsia"/>
        </w:rPr>
        <w:t>数据上？</w:t>
      </w:r>
    </w:p>
    <w:p w14:paraId="134C79EB" w14:textId="77777777" w:rsidR="00E745A1" w:rsidRDefault="00E745A1" w:rsidP="00E745A1">
      <w:r w:rsidRPr="00E745A1">
        <w:rPr>
          <w:rFonts w:hint="eastAsia"/>
          <w:highlight w:val="yellow"/>
        </w:rPr>
        <w:t>在绑定之前我们首先要进行几步确认和操作，确保网站能够</w:t>
      </w:r>
      <w:proofErr w:type="gramStart"/>
      <w:r w:rsidRPr="00E745A1">
        <w:rPr>
          <w:rFonts w:hint="eastAsia"/>
          <w:highlight w:val="yellow"/>
        </w:rPr>
        <w:t>被谷歌抓取</w:t>
      </w:r>
      <w:proofErr w:type="gramEnd"/>
      <w:r w:rsidRPr="00E745A1">
        <w:rPr>
          <w:rFonts w:hint="eastAsia"/>
          <w:highlight w:val="yellow"/>
        </w:rPr>
        <w:t>，并且站点地图没有多余的部分。</w:t>
      </w:r>
    </w:p>
    <w:p w14:paraId="39F1CA55" w14:textId="0BEBFE1E" w:rsidR="00C13CAD" w:rsidRPr="00E745A1" w:rsidRDefault="00C13CAD" w:rsidP="00C13CAD"/>
    <w:p w14:paraId="520E9558" w14:textId="65BF6943" w:rsidR="00E745A1" w:rsidRDefault="00E745A1" w:rsidP="00E745A1">
      <w:pPr>
        <w:pStyle w:val="2"/>
        <w:numPr>
          <w:ilvl w:val="0"/>
          <w:numId w:val="2"/>
        </w:numPr>
      </w:pPr>
      <w:proofErr w:type="gramStart"/>
      <w:r>
        <w:rPr>
          <w:rFonts w:hint="eastAsia"/>
        </w:rPr>
        <w:t>允许谷歌抓取</w:t>
      </w:r>
      <w:proofErr w:type="gramEnd"/>
      <w:r>
        <w:rPr>
          <w:rFonts w:hint="eastAsia"/>
        </w:rPr>
        <w:t>和检查</w:t>
      </w:r>
      <w:r>
        <w:rPr>
          <w:rFonts w:hint="eastAsia"/>
        </w:rPr>
        <w:t>sitemap</w:t>
      </w:r>
    </w:p>
    <w:p w14:paraId="46328E8A" w14:textId="77777777" w:rsidR="00E745A1" w:rsidRPr="00C13CAD" w:rsidRDefault="00E745A1" w:rsidP="00C13CAD"/>
    <w:p w14:paraId="3FDAEFD7" w14:textId="77777777" w:rsidR="00E745A1" w:rsidRPr="00E745A1" w:rsidRDefault="00A72C23">
      <w:pPr>
        <w:rPr>
          <w:sz w:val="28"/>
          <w:szCs w:val="36"/>
        </w:rPr>
      </w:pPr>
      <w:r w:rsidRPr="00E745A1">
        <w:rPr>
          <w:rFonts w:hint="eastAsia"/>
          <w:sz w:val="28"/>
          <w:szCs w:val="36"/>
        </w:rPr>
        <w:t>第一步，</w:t>
      </w:r>
      <w:r w:rsidR="00E745A1" w:rsidRPr="00E745A1">
        <w:rPr>
          <w:rFonts w:hint="eastAsia"/>
          <w:sz w:val="28"/>
          <w:szCs w:val="36"/>
        </w:rPr>
        <w:t>settings-</w:t>
      </w:r>
      <w:r w:rsidR="00E745A1" w:rsidRPr="00E745A1">
        <w:rPr>
          <w:sz w:val="28"/>
          <w:szCs w:val="36"/>
        </w:rPr>
        <w:t xml:space="preserve"> </w:t>
      </w:r>
      <w:r w:rsidR="00E745A1" w:rsidRPr="00E745A1">
        <w:rPr>
          <w:rFonts w:hint="eastAsia"/>
          <w:sz w:val="28"/>
          <w:szCs w:val="36"/>
        </w:rPr>
        <w:t>reading</w:t>
      </w:r>
    </w:p>
    <w:p w14:paraId="125348DD" w14:textId="3D033A28" w:rsidR="006B4884" w:rsidRPr="00E745A1" w:rsidRDefault="00A72C23">
      <w:pPr>
        <w:rPr>
          <w:sz w:val="28"/>
          <w:szCs w:val="36"/>
        </w:rPr>
      </w:pPr>
      <w:r w:rsidRPr="00E745A1">
        <w:rPr>
          <w:rFonts w:hint="eastAsia"/>
          <w:sz w:val="28"/>
          <w:szCs w:val="36"/>
        </w:rPr>
        <w:t>允许搜索引擎开始。把</w:t>
      </w:r>
      <w:proofErr w:type="gramStart"/>
      <w:r w:rsidRPr="00E745A1">
        <w:rPr>
          <w:rFonts w:hint="eastAsia"/>
          <w:sz w:val="28"/>
          <w:szCs w:val="36"/>
        </w:rPr>
        <w:t>对号点掉保存</w:t>
      </w:r>
      <w:proofErr w:type="gramEnd"/>
      <w:r w:rsidRPr="00E745A1">
        <w:rPr>
          <w:rFonts w:hint="eastAsia"/>
          <w:sz w:val="28"/>
          <w:szCs w:val="36"/>
        </w:rPr>
        <w:t>。</w:t>
      </w:r>
    </w:p>
    <w:p w14:paraId="201F0DC5" w14:textId="77777777" w:rsidR="006B4884" w:rsidRDefault="00A72C23">
      <w:r>
        <w:rPr>
          <w:noProof/>
        </w:rPr>
        <w:drawing>
          <wp:inline distT="0" distB="0" distL="0" distR="0" wp14:anchorId="1B7BDB02" wp14:editId="798D8B4E">
            <wp:extent cx="6019800" cy="1867535"/>
            <wp:effectExtent l="0" t="0" r="0" b="18415"/>
            <wp:docPr id="19" name="图片 1" descr="C:\Users\lenovo\Documents\Tencent Files\763401774\Image\Group\7QKD@($Z46OK4Y$@SDK[S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C:\Users\lenovo\Documents\Tencent Files\763401774\Image\Group\7QKD@($Z46OK4Y$@SDK[S8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3521" cy="189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FCFB" w14:textId="77777777" w:rsidR="006B4884" w:rsidRDefault="006B4884"/>
    <w:p w14:paraId="4FDFC720" w14:textId="77777777" w:rsidR="00E745A1" w:rsidRDefault="00A72C23">
      <w:pPr>
        <w:rPr>
          <w:sz w:val="28"/>
          <w:szCs w:val="36"/>
        </w:rPr>
      </w:pPr>
      <w:r w:rsidRPr="00E745A1">
        <w:rPr>
          <w:rFonts w:hint="eastAsia"/>
          <w:sz w:val="28"/>
          <w:szCs w:val="36"/>
        </w:rPr>
        <w:t>第二步，设置网站地图。</w:t>
      </w:r>
    </w:p>
    <w:p w14:paraId="73310795" w14:textId="5AF81C37" w:rsidR="00E745A1" w:rsidRDefault="00E745A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SEO</w:t>
      </w:r>
      <w:r>
        <w:rPr>
          <w:sz w:val="28"/>
          <w:szCs w:val="36"/>
        </w:rPr>
        <w:t xml:space="preserve"> – </w:t>
      </w:r>
      <w:r>
        <w:rPr>
          <w:rFonts w:hint="eastAsia"/>
          <w:sz w:val="28"/>
          <w:szCs w:val="36"/>
        </w:rPr>
        <w:t>Search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Appearance</w:t>
      </w:r>
    </w:p>
    <w:p w14:paraId="072A389F" w14:textId="77777777" w:rsidR="00E745A1" w:rsidRDefault="00A72C23" w:rsidP="00E745A1">
      <w:pPr>
        <w:rPr>
          <w:sz w:val="28"/>
          <w:szCs w:val="36"/>
        </w:rPr>
      </w:pPr>
      <w:r>
        <w:rPr>
          <w:rFonts w:hint="eastAsia"/>
          <w:noProof/>
        </w:rPr>
        <w:drawing>
          <wp:inline distT="0" distB="0" distL="114300" distR="114300" wp14:anchorId="4626164A" wp14:editId="3E31DE8A">
            <wp:extent cx="4838065" cy="2190750"/>
            <wp:effectExtent l="0" t="0" r="635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1C1F39" w14:textId="77777777" w:rsidR="00E745A1" w:rsidRDefault="00E745A1" w:rsidP="00E745A1">
      <w:pPr>
        <w:rPr>
          <w:sz w:val="28"/>
          <w:szCs w:val="36"/>
        </w:rPr>
      </w:pPr>
    </w:p>
    <w:p w14:paraId="1DD84804" w14:textId="0BFFFCDF" w:rsidR="00E745A1" w:rsidRDefault="00E745A1" w:rsidP="00E745A1">
      <w:pPr>
        <w:rPr>
          <w:sz w:val="28"/>
          <w:szCs w:val="36"/>
        </w:rPr>
      </w:pPr>
      <w:r>
        <w:rPr>
          <w:sz w:val="28"/>
          <w:szCs w:val="36"/>
        </w:rPr>
        <w:lastRenderedPageBreak/>
        <w:t>Content types</w:t>
      </w:r>
    </w:p>
    <w:p w14:paraId="106364D8" w14:textId="46E6C31F" w:rsidR="00E745A1" w:rsidRPr="00E745A1" w:rsidRDefault="00E745A1" w:rsidP="00E745A1">
      <w:pPr>
        <w:rPr>
          <w:sz w:val="28"/>
          <w:szCs w:val="36"/>
        </w:rPr>
      </w:pPr>
      <w:r w:rsidRPr="00E745A1">
        <w:rPr>
          <w:rFonts w:hint="eastAsia"/>
          <w:sz w:val="28"/>
          <w:szCs w:val="36"/>
        </w:rPr>
        <w:t>调成图中这样，保存</w:t>
      </w:r>
    </w:p>
    <w:p w14:paraId="429C3538" w14:textId="77777777" w:rsidR="00E745A1" w:rsidRDefault="00A72C23">
      <w:r>
        <w:rPr>
          <w:rFonts w:hint="eastAsia"/>
          <w:noProof/>
        </w:rPr>
        <w:drawing>
          <wp:inline distT="0" distB="0" distL="114300" distR="114300" wp14:anchorId="1A331CD1" wp14:editId="35E538BF">
            <wp:extent cx="5271770" cy="3593465"/>
            <wp:effectExtent l="0" t="0" r="5080" b="6985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35BEC16B" wp14:editId="720EEB07">
            <wp:extent cx="5273040" cy="2654935"/>
            <wp:effectExtent l="0" t="0" r="3810" b="12065"/>
            <wp:docPr id="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415B5E7C" wp14:editId="69448719">
            <wp:extent cx="5269865" cy="4106545"/>
            <wp:effectExtent l="0" t="0" r="6985" b="8255"/>
            <wp:docPr id="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04FFB1F0" wp14:editId="6059EE38">
            <wp:extent cx="5266055" cy="3370580"/>
            <wp:effectExtent l="0" t="0" r="10795" b="127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1A056" w14:textId="10A0DF7B" w:rsidR="00E745A1" w:rsidRDefault="00E745A1"/>
    <w:p w14:paraId="06AA3C2B" w14:textId="10A2CBFE" w:rsidR="00E745A1" w:rsidRDefault="00E745A1">
      <w:pPr>
        <w:rPr>
          <w:sz w:val="28"/>
          <w:szCs w:val="36"/>
        </w:rPr>
      </w:pPr>
      <w:r w:rsidRPr="00E745A1">
        <w:rPr>
          <w:rFonts w:hint="eastAsia"/>
          <w:sz w:val="28"/>
          <w:szCs w:val="36"/>
        </w:rPr>
        <w:t>调节完这几个部分之后点击保存</w:t>
      </w:r>
    </w:p>
    <w:p w14:paraId="50788FDC" w14:textId="3C33DACA" w:rsidR="00E745A1" w:rsidRDefault="00E745A1">
      <w:pPr>
        <w:rPr>
          <w:sz w:val="28"/>
          <w:szCs w:val="36"/>
        </w:rPr>
      </w:pPr>
    </w:p>
    <w:p w14:paraId="2C5D587E" w14:textId="41795E80" w:rsidR="00E745A1" w:rsidRDefault="00E745A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然后找到我们的</w:t>
      </w:r>
      <w:r>
        <w:rPr>
          <w:rFonts w:hint="eastAsia"/>
          <w:sz w:val="28"/>
          <w:szCs w:val="36"/>
        </w:rPr>
        <w:t>sitemap</w:t>
      </w:r>
      <w:r>
        <w:rPr>
          <w:rFonts w:hint="eastAsia"/>
          <w:sz w:val="28"/>
          <w:szCs w:val="36"/>
        </w:rPr>
        <w:t>查看是否调整正确。</w:t>
      </w:r>
    </w:p>
    <w:p w14:paraId="682B37C7" w14:textId="00332E51" w:rsidR="00E745A1" w:rsidRPr="00E745A1" w:rsidRDefault="00E745A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SEO</w:t>
      </w:r>
      <w:r>
        <w:rPr>
          <w:sz w:val="28"/>
          <w:szCs w:val="36"/>
        </w:rPr>
        <w:t xml:space="preserve"> – </w:t>
      </w:r>
      <w:r>
        <w:rPr>
          <w:rFonts w:hint="eastAsia"/>
          <w:sz w:val="28"/>
          <w:szCs w:val="36"/>
        </w:rPr>
        <w:t>General-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Features-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XML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sitemap</w:t>
      </w:r>
      <w:r>
        <w:rPr>
          <w:sz w:val="28"/>
          <w:szCs w:val="36"/>
        </w:rPr>
        <w:t xml:space="preserve"> – see the XML sitemap</w:t>
      </w:r>
    </w:p>
    <w:p w14:paraId="1A391A8D" w14:textId="49737C6C" w:rsidR="006B4884" w:rsidRDefault="00A72C23">
      <w:r>
        <w:rPr>
          <w:rFonts w:hint="eastAsia"/>
          <w:noProof/>
        </w:rPr>
        <w:drawing>
          <wp:inline distT="0" distB="0" distL="114300" distR="114300" wp14:anchorId="7514D6B9" wp14:editId="3B7E6521">
            <wp:extent cx="5264785" cy="3765550"/>
            <wp:effectExtent l="0" t="0" r="12065" b="635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6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7AFA6872" wp14:editId="7385C5DC">
            <wp:extent cx="5269230" cy="1417320"/>
            <wp:effectExtent l="0" t="0" r="7620" b="1143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E745A1" w:rsidRPr="00E745A1">
        <w:rPr>
          <w:noProof/>
        </w:rPr>
        <w:t xml:space="preserve"> </w:t>
      </w:r>
      <w:r w:rsidR="00E745A1">
        <w:rPr>
          <w:noProof/>
        </w:rPr>
        <w:drawing>
          <wp:inline distT="0" distB="0" distL="0" distR="0" wp14:anchorId="35BA1F37" wp14:editId="451A89E0">
            <wp:extent cx="5274310" cy="1791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4B6C" w14:textId="77777777" w:rsidR="006B4884" w:rsidRDefault="006B4884"/>
    <w:p w14:paraId="21A62A8E" w14:textId="5EF9758C" w:rsidR="006B4884" w:rsidRDefault="00E745A1" w:rsidP="00E745A1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添加</w:t>
      </w:r>
      <w:r>
        <w:rPr>
          <w:rFonts w:hint="eastAsia"/>
        </w:rPr>
        <w:t>GSC</w:t>
      </w:r>
    </w:p>
    <w:p w14:paraId="6BCE1416" w14:textId="77777777" w:rsidR="00E745A1" w:rsidRDefault="00E745A1" w:rsidP="00E745A1"/>
    <w:p w14:paraId="7EBB4586" w14:textId="6C2A764F" w:rsidR="006B4884" w:rsidRPr="00C76F13" w:rsidRDefault="00C76F13">
      <w:pPr>
        <w:rPr>
          <w:sz w:val="32"/>
          <w:szCs w:val="40"/>
        </w:rPr>
      </w:pPr>
      <w:r w:rsidRPr="00C76F13">
        <w:rPr>
          <w:rFonts w:hint="eastAsia"/>
          <w:sz w:val="32"/>
          <w:szCs w:val="40"/>
        </w:rPr>
        <w:t>登入到</w:t>
      </w:r>
      <w:r w:rsidRPr="00C76F13">
        <w:rPr>
          <w:rFonts w:hint="eastAsia"/>
          <w:sz w:val="32"/>
          <w:szCs w:val="40"/>
        </w:rPr>
        <w:t>search</w:t>
      </w:r>
      <w:r w:rsidRPr="00C76F13">
        <w:rPr>
          <w:sz w:val="32"/>
          <w:szCs w:val="40"/>
        </w:rPr>
        <w:t xml:space="preserve"> </w:t>
      </w:r>
      <w:r w:rsidRPr="00C76F13">
        <w:rPr>
          <w:rFonts w:hint="eastAsia"/>
          <w:sz w:val="32"/>
          <w:szCs w:val="40"/>
        </w:rPr>
        <w:t>console</w:t>
      </w:r>
      <w:r w:rsidRPr="00C76F13">
        <w:rPr>
          <w:rFonts w:hint="eastAsia"/>
          <w:sz w:val="32"/>
          <w:szCs w:val="40"/>
        </w:rPr>
        <w:t>中</w:t>
      </w:r>
    </w:p>
    <w:p w14:paraId="34099C7A" w14:textId="77777777" w:rsidR="00C76F13" w:rsidRDefault="00C76F13"/>
    <w:p w14:paraId="716731DE" w14:textId="654EF4D8" w:rsidR="006B4884" w:rsidRDefault="00E745A1">
      <w:r>
        <w:rPr>
          <w:noProof/>
        </w:rPr>
        <w:drawing>
          <wp:inline distT="0" distB="0" distL="0" distR="0" wp14:anchorId="225AE6C6" wp14:editId="6D79661A">
            <wp:extent cx="5274310" cy="3927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F6FC" w14:textId="5EEAC954" w:rsidR="00E745A1" w:rsidRDefault="00E745A1"/>
    <w:p w14:paraId="703A738E" w14:textId="0C14D079" w:rsidR="00E745A1" w:rsidRPr="00E745A1" w:rsidRDefault="00E745A1">
      <w:pPr>
        <w:rPr>
          <w:sz w:val="28"/>
          <w:szCs w:val="36"/>
        </w:rPr>
      </w:pPr>
      <w:r w:rsidRPr="00E745A1">
        <w:rPr>
          <w:rFonts w:hint="eastAsia"/>
          <w:sz w:val="28"/>
          <w:szCs w:val="36"/>
        </w:rPr>
        <w:t>选择网址前缀，然后按照格式输入自己网站网址，点击继续。</w:t>
      </w:r>
    </w:p>
    <w:p w14:paraId="158E61B0" w14:textId="41761BDE" w:rsidR="00E745A1" w:rsidRDefault="00E745A1">
      <w:r>
        <w:rPr>
          <w:noProof/>
        </w:rPr>
        <w:lastRenderedPageBreak/>
        <w:drawing>
          <wp:inline distT="0" distB="0" distL="0" distR="0" wp14:anchorId="4933E00E" wp14:editId="2099A5B0">
            <wp:extent cx="5274310" cy="42786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DFB3" w14:textId="6E7C84C8" w:rsidR="00E745A1" w:rsidRDefault="00E745A1"/>
    <w:p w14:paraId="39FEE717" w14:textId="7D1834F0" w:rsidR="00E745A1" w:rsidRDefault="00E745A1">
      <w:pPr>
        <w:rPr>
          <w:sz w:val="28"/>
          <w:szCs w:val="36"/>
        </w:rPr>
      </w:pPr>
      <w:r w:rsidRPr="00E745A1">
        <w:rPr>
          <w:rFonts w:hint="eastAsia"/>
          <w:sz w:val="28"/>
          <w:szCs w:val="36"/>
        </w:rPr>
        <w:t>点击下载此文件，把下载后的文件放到桌面上（方便查找）</w:t>
      </w:r>
    </w:p>
    <w:p w14:paraId="24B3E5CF" w14:textId="6EB5DFCF" w:rsidR="00E745A1" w:rsidRDefault="00E745A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然后登陆自己的</w:t>
      </w:r>
      <w:bookmarkStart w:id="0" w:name="OLE_LINK1"/>
      <w:bookmarkStart w:id="1" w:name="OLE_LINK2"/>
      <w:proofErr w:type="spellStart"/>
      <w:r>
        <w:rPr>
          <w:rFonts w:hint="eastAsia"/>
          <w:sz w:val="28"/>
          <w:szCs w:val="36"/>
        </w:rPr>
        <w:t>cpanel</w:t>
      </w:r>
      <w:bookmarkEnd w:id="0"/>
      <w:bookmarkEnd w:id="1"/>
      <w:proofErr w:type="spellEnd"/>
      <w:r>
        <w:rPr>
          <w:rFonts w:hint="eastAsia"/>
          <w:sz w:val="28"/>
          <w:szCs w:val="36"/>
        </w:rPr>
        <w:t>后台。</w:t>
      </w:r>
    </w:p>
    <w:p w14:paraId="0D2F3276" w14:textId="60228389" w:rsidR="00C76F13" w:rsidRDefault="00E745A1" w:rsidP="00C76F13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hint="eastAsia"/>
          <w:sz w:val="28"/>
          <w:szCs w:val="36"/>
        </w:rPr>
        <w:t>两种登陆方式：</w:t>
      </w:r>
      <w:r w:rsidR="00C76F13">
        <w:rPr>
          <w:rFonts w:hint="eastAsia"/>
          <w:sz w:val="28"/>
          <w:szCs w:val="36"/>
        </w:rPr>
        <w:t>a</w:t>
      </w:r>
      <w:r w:rsidR="00C76F13">
        <w:rPr>
          <w:sz w:val="28"/>
          <w:szCs w:val="36"/>
        </w:rPr>
        <w:t>.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使用个人账号中类似</w:t>
      </w:r>
      <w:r w:rsidRPr="00E745A1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server254.web-hosting.com</w:t>
      </w:r>
      <w:r w:rsidR="00C76F1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格式的网址登陆。</w:t>
      </w:r>
    </w:p>
    <w:p w14:paraId="271D0366" w14:textId="20F368AD" w:rsidR="00C76F13" w:rsidRDefault="00C76F13" w:rsidP="00C76F13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            b.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如果显示错误，就在自己网站域名后添加/</w:t>
      </w:r>
      <w:proofErr w:type="spellStart"/>
      <w:r>
        <w:rPr>
          <w:rFonts w:ascii="宋体" w:eastAsia="宋体" w:hAnsi="宋体" w:cs="宋体"/>
          <w:color w:val="000000"/>
          <w:kern w:val="0"/>
          <w:sz w:val="28"/>
          <w:szCs w:val="28"/>
        </w:rPr>
        <w:t>cpanel</w:t>
      </w:r>
      <w:proofErr w:type="spellEnd"/>
    </w:p>
    <w:p w14:paraId="350365A1" w14:textId="4742A375" w:rsidR="00C76F13" w:rsidRPr="00C76F13" w:rsidRDefault="00C76F13" w:rsidP="00C76F13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然后输入账号和密码登陆。</w:t>
      </w:r>
    </w:p>
    <w:p w14:paraId="5257FAD7" w14:textId="62859C90" w:rsidR="00E745A1" w:rsidRDefault="00E745A1">
      <w:pPr>
        <w:rPr>
          <w:sz w:val="28"/>
          <w:szCs w:val="36"/>
        </w:rPr>
      </w:pPr>
    </w:p>
    <w:p w14:paraId="3AD43115" w14:textId="610D1AA2" w:rsidR="00C76F13" w:rsidRPr="00E745A1" w:rsidRDefault="00C76F13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登陆成功后找到</w:t>
      </w:r>
      <w:r>
        <w:rPr>
          <w:rFonts w:hint="eastAsia"/>
          <w:sz w:val="28"/>
          <w:szCs w:val="36"/>
        </w:rPr>
        <w:t xml:space="preserve"> file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manager</w:t>
      </w:r>
    </w:p>
    <w:p w14:paraId="6CD6D7C4" w14:textId="77777777" w:rsidR="00E745A1" w:rsidRDefault="00E745A1"/>
    <w:p w14:paraId="1EF10C29" w14:textId="619968FD" w:rsidR="006B4884" w:rsidRDefault="006B4884"/>
    <w:p w14:paraId="29217F57" w14:textId="77777777" w:rsidR="006B4884" w:rsidRDefault="00A72C23">
      <w:r>
        <w:rPr>
          <w:noProof/>
        </w:rPr>
        <w:lastRenderedPageBreak/>
        <w:drawing>
          <wp:inline distT="0" distB="0" distL="114300" distR="114300" wp14:anchorId="0C1040AB" wp14:editId="668D8941">
            <wp:extent cx="5262245" cy="2922905"/>
            <wp:effectExtent l="0" t="0" r="14605" b="1079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1EF7EA" w14:textId="4EC3A8DE" w:rsidR="006B4884" w:rsidRDefault="006B4884"/>
    <w:p w14:paraId="10196E2E" w14:textId="43323BB1" w:rsidR="006B4884" w:rsidRDefault="00A72C23">
      <w:r>
        <w:rPr>
          <w:noProof/>
        </w:rPr>
        <w:drawing>
          <wp:inline distT="0" distB="0" distL="114300" distR="114300" wp14:anchorId="5ED77819" wp14:editId="0B275018">
            <wp:extent cx="2257425" cy="1257300"/>
            <wp:effectExtent l="0" t="0" r="9525" b="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28D67B" w14:textId="2EB91D14" w:rsidR="00C76F13" w:rsidRDefault="00C76F13"/>
    <w:p w14:paraId="0E9D4D6E" w14:textId="287BB4D7" w:rsidR="00C76F13" w:rsidRPr="00C76F13" w:rsidRDefault="00C76F13">
      <w:pPr>
        <w:rPr>
          <w:sz w:val="28"/>
          <w:szCs w:val="36"/>
        </w:rPr>
      </w:pPr>
      <w:r w:rsidRPr="00C76F13">
        <w:rPr>
          <w:rFonts w:hint="eastAsia"/>
          <w:sz w:val="28"/>
          <w:szCs w:val="36"/>
        </w:rPr>
        <w:t>进入后点击左侧</w:t>
      </w:r>
      <w:r w:rsidRPr="00C76F13">
        <w:rPr>
          <w:rFonts w:hint="eastAsia"/>
          <w:sz w:val="28"/>
          <w:szCs w:val="36"/>
        </w:rPr>
        <w:t xml:space="preserve"> </w:t>
      </w:r>
      <w:proofErr w:type="spellStart"/>
      <w:r w:rsidRPr="00C76F13">
        <w:rPr>
          <w:rFonts w:hint="eastAsia"/>
          <w:sz w:val="28"/>
          <w:szCs w:val="36"/>
        </w:rPr>
        <w:t>public_</w:t>
      </w:r>
      <w:r w:rsidRPr="00C76F13">
        <w:rPr>
          <w:sz w:val="28"/>
          <w:szCs w:val="36"/>
        </w:rPr>
        <w:t>html</w:t>
      </w:r>
      <w:proofErr w:type="spellEnd"/>
      <w:r w:rsidRPr="00C76F13">
        <w:rPr>
          <w:rFonts w:hint="eastAsia"/>
          <w:sz w:val="28"/>
          <w:szCs w:val="36"/>
        </w:rPr>
        <w:t>，双击，然后点击上方的</w:t>
      </w:r>
      <w:r w:rsidRPr="00C76F13">
        <w:rPr>
          <w:rFonts w:hint="eastAsia"/>
          <w:sz w:val="28"/>
          <w:szCs w:val="36"/>
        </w:rPr>
        <w:t>upload</w:t>
      </w:r>
      <w:r w:rsidRPr="00C76F13">
        <w:rPr>
          <w:rFonts w:hint="eastAsia"/>
          <w:sz w:val="28"/>
          <w:szCs w:val="36"/>
        </w:rPr>
        <w:t>，上传刚下载后放在桌面的那个文件</w:t>
      </w:r>
    </w:p>
    <w:p w14:paraId="3AA48798" w14:textId="77777777" w:rsidR="006B4884" w:rsidRDefault="00A72C23">
      <w:r>
        <w:rPr>
          <w:noProof/>
        </w:rPr>
        <w:lastRenderedPageBreak/>
        <w:drawing>
          <wp:inline distT="0" distB="0" distL="114300" distR="114300" wp14:anchorId="7E38699A" wp14:editId="553844B0">
            <wp:extent cx="5264150" cy="3364230"/>
            <wp:effectExtent l="0" t="0" r="12700" b="762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F2A47D" w14:textId="77777777" w:rsidR="006B4884" w:rsidRPr="00C76F13" w:rsidRDefault="00A72C23">
      <w:pPr>
        <w:rPr>
          <w:sz w:val="28"/>
          <w:szCs w:val="36"/>
        </w:rPr>
      </w:pPr>
      <w:r w:rsidRPr="00C76F13">
        <w:rPr>
          <w:sz w:val="28"/>
          <w:szCs w:val="36"/>
        </w:rPr>
        <w:t>选择文件上传</w:t>
      </w:r>
    </w:p>
    <w:p w14:paraId="7B9D3A2E" w14:textId="77777777" w:rsidR="006B4884" w:rsidRDefault="006B4884"/>
    <w:p w14:paraId="59CDF0B1" w14:textId="5521F2DD" w:rsidR="006B4884" w:rsidRDefault="00C76F13">
      <w:r w:rsidRPr="00C76F13">
        <w:rPr>
          <w:rFonts w:hint="eastAsia"/>
          <w:sz w:val="28"/>
          <w:szCs w:val="36"/>
        </w:rPr>
        <w:t>当栏目条变成绿色就代表上传完成。然后回到</w:t>
      </w:r>
      <w:r w:rsidRPr="00C76F13">
        <w:rPr>
          <w:rFonts w:hint="eastAsia"/>
          <w:sz w:val="28"/>
          <w:szCs w:val="36"/>
        </w:rPr>
        <w:t>search</w:t>
      </w:r>
      <w:r w:rsidRPr="00C76F13">
        <w:rPr>
          <w:sz w:val="28"/>
          <w:szCs w:val="36"/>
        </w:rPr>
        <w:t xml:space="preserve"> </w:t>
      </w:r>
      <w:r w:rsidRPr="00C76F13">
        <w:rPr>
          <w:rFonts w:hint="eastAsia"/>
          <w:sz w:val="28"/>
          <w:szCs w:val="36"/>
        </w:rPr>
        <w:t>console</w:t>
      </w:r>
      <w:r w:rsidRPr="00C76F13">
        <w:rPr>
          <w:rFonts w:hint="eastAsia"/>
          <w:sz w:val="28"/>
          <w:szCs w:val="36"/>
        </w:rPr>
        <w:t>界面，点击验证</w:t>
      </w:r>
    </w:p>
    <w:p w14:paraId="786163CE" w14:textId="4B3EBEA9" w:rsidR="00C76F13" w:rsidRDefault="00C76F13"/>
    <w:p w14:paraId="412537BB" w14:textId="04DF3320" w:rsidR="00C76F13" w:rsidRDefault="00C76F13">
      <w:r>
        <w:rPr>
          <w:noProof/>
        </w:rPr>
        <w:drawing>
          <wp:inline distT="0" distB="0" distL="0" distR="0" wp14:anchorId="01B90D26" wp14:editId="357E7D8E">
            <wp:extent cx="5274310" cy="2941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9247" w14:textId="2CD56DB4" w:rsidR="006B4884" w:rsidRDefault="006B4884"/>
    <w:p w14:paraId="0FAC622C" w14:textId="77777777" w:rsidR="006B4884" w:rsidRDefault="006B4884"/>
    <w:p w14:paraId="633EE42F" w14:textId="6EA0EAD9" w:rsidR="006B4884" w:rsidRDefault="00C76F13">
      <w:pPr>
        <w:rPr>
          <w:sz w:val="28"/>
          <w:szCs w:val="36"/>
        </w:rPr>
      </w:pPr>
      <w:r w:rsidRPr="00C76F13">
        <w:rPr>
          <w:rFonts w:hint="eastAsia"/>
          <w:sz w:val="28"/>
          <w:szCs w:val="36"/>
        </w:rPr>
        <w:t>如果显示验证成功后点击进入资源，代表网站已成功添加到</w:t>
      </w:r>
      <w:r w:rsidRPr="00C76F13">
        <w:rPr>
          <w:rFonts w:hint="eastAsia"/>
          <w:sz w:val="28"/>
          <w:szCs w:val="36"/>
        </w:rPr>
        <w:t>search</w:t>
      </w:r>
      <w:r w:rsidRPr="00C76F13">
        <w:rPr>
          <w:sz w:val="28"/>
          <w:szCs w:val="36"/>
        </w:rPr>
        <w:t xml:space="preserve"> </w:t>
      </w:r>
      <w:r w:rsidRPr="00C76F13">
        <w:rPr>
          <w:rFonts w:hint="eastAsia"/>
          <w:sz w:val="28"/>
          <w:szCs w:val="36"/>
        </w:rPr>
        <w:lastRenderedPageBreak/>
        <w:t>console</w:t>
      </w:r>
      <w:r w:rsidRPr="00C76F13">
        <w:rPr>
          <w:rFonts w:hint="eastAsia"/>
          <w:sz w:val="28"/>
          <w:szCs w:val="36"/>
        </w:rPr>
        <w:t>里。</w:t>
      </w:r>
    </w:p>
    <w:p w14:paraId="2E5E6B2A" w14:textId="1E176261" w:rsidR="00C76F13" w:rsidRDefault="00C76F13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然后找到网站的站点地图。</w:t>
      </w:r>
      <w:r>
        <w:rPr>
          <w:sz w:val="28"/>
          <w:szCs w:val="36"/>
        </w:rPr>
        <w:t>G</w:t>
      </w:r>
      <w:r>
        <w:rPr>
          <w:rFonts w:hint="eastAsia"/>
          <w:sz w:val="28"/>
          <w:szCs w:val="36"/>
        </w:rPr>
        <w:t>oogle</w:t>
      </w:r>
      <w:r>
        <w:rPr>
          <w:rFonts w:hint="eastAsia"/>
          <w:sz w:val="28"/>
          <w:szCs w:val="36"/>
        </w:rPr>
        <w:t>输入网站网址，后面加上</w:t>
      </w:r>
      <w:bookmarkStart w:id="2" w:name="OLE_LINK7"/>
      <w:bookmarkStart w:id="3" w:name="OLE_LINK8"/>
      <w:bookmarkStart w:id="4" w:name="_GoBack"/>
      <w:r>
        <w:rPr>
          <w:rFonts w:hint="eastAsia"/>
          <w:sz w:val="28"/>
          <w:szCs w:val="36"/>
        </w:rPr>
        <w:t>/</w:t>
      </w:r>
      <w:r>
        <w:rPr>
          <w:sz w:val="28"/>
          <w:szCs w:val="36"/>
        </w:rPr>
        <w:t>sitemap.xml</w:t>
      </w:r>
      <w:bookmarkEnd w:id="2"/>
      <w:bookmarkEnd w:id="3"/>
      <w:bookmarkEnd w:id="4"/>
    </w:p>
    <w:p w14:paraId="0225F092" w14:textId="4DEB6677" w:rsidR="00C76F13" w:rsidRDefault="00C76F13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例如：</w:t>
      </w:r>
    </w:p>
    <w:p w14:paraId="5AC6C1CA" w14:textId="74EF28E9" w:rsidR="00C76F13" w:rsidRDefault="00C76F13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03F1D49C" wp14:editId="476406DC">
            <wp:extent cx="5274310" cy="7080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6CB5" w14:textId="301FB4CE" w:rsidR="00C76F13" w:rsidRDefault="00C76F13">
      <w:pPr>
        <w:rPr>
          <w:sz w:val="28"/>
          <w:szCs w:val="36"/>
        </w:rPr>
      </w:pPr>
    </w:p>
    <w:p w14:paraId="4B680CF1" w14:textId="508DBB42" w:rsidR="00C76F13" w:rsidRPr="00C76F13" w:rsidRDefault="00C76F13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出现站点地图后把这个后缀添加到</w:t>
      </w:r>
      <w:r>
        <w:rPr>
          <w:rFonts w:hint="eastAsia"/>
          <w:sz w:val="28"/>
          <w:szCs w:val="36"/>
        </w:rPr>
        <w:t>search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console</w:t>
      </w:r>
      <w:r>
        <w:rPr>
          <w:rFonts w:hint="eastAsia"/>
          <w:sz w:val="28"/>
          <w:szCs w:val="36"/>
        </w:rPr>
        <w:t>的站点地图里。</w:t>
      </w:r>
    </w:p>
    <w:p w14:paraId="7EC4D3BC" w14:textId="126EF42F" w:rsidR="006B4884" w:rsidRDefault="006B4884"/>
    <w:p w14:paraId="5FFBCC61" w14:textId="0BE01DEC" w:rsidR="006B4884" w:rsidRDefault="00C76F13">
      <w:r>
        <w:rPr>
          <w:noProof/>
        </w:rPr>
        <w:drawing>
          <wp:inline distT="0" distB="0" distL="0" distR="0" wp14:anchorId="2FE89D0F" wp14:editId="41F87D63">
            <wp:extent cx="5274310" cy="2432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9375" w14:textId="00034C5F" w:rsidR="006B4884" w:rsidRDefault="00C76F13">
      <w:r>
        <w:rPr>
          <w:noProof/>
        </w:rPr>
        <w:drawing>
          <wp:inline distT="0" distB="0" distL="0" distR="0" wp14:anchorId="5A26A786" wp14:editId="141EE351">
            <wp:extent cx="5274310" cy="2293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7B3E" w14:textId="16A5C77E" w:rsidR="00C76F13" w:rsidRDefault="00C76F13"/>
    <w:p w14:paraId="70E2DAC7" w14:textId="262E3225" w:rsidR="00C76F13" w:rsidRPr="00C76F13" w:rsidRDefault="00C76F13">
      <w:pPr>
        <w:rPr>
          <w:sz w:val="28"/>
          <w:szCs w:val="36"/>
        </w:rPr>
      </w:pPr>
      <w:r w:rsidRPr="00C76F13">
        <w:rPr>
          <w:rFonts w:hint="eastAsia"/>
          <w:sz w:val="28"/>
          <w:szCs w:val="36"/>
        </w:rPr>
        <w:t>点击提交，即可。</w:t>
      </w:r>
    </w:p>
    <w:p w14:paraId="7E11D0C2" w14:textId="4A1453AD" w:rsidR="006B4884" w:rsidRDefault="00C76F13" w:rsidP="00EA0250">
      <w:pPr>
        <w:pStyle w:val="2"/>
        <w:numPr>
          <w:ilvl w:val="0"/>
          <w:numId w:val="2"/>
        </w:numPr>
      </w:pPr>
      <w:r w:rsidRPr="00EA0250">
        <w:rPr>
          <w:rFonts w:hint="eastAsia"/>
        </w:rPr>
        <w:lastRenderedPageBreak/>
        <w:t>添加</w:t>
      </w:r>
      <w:r w:rsidRPr="00EA0250">
        <w:rPr>
          <w:rFonts w:hint="eastAsia"/>
        </w:rPr>
        <w:t>GA</w:t>
      </w:r>
    </w:p>
    <w:p w14:paraId="78B243A1" w14:textId="6C28A4D9" w:rsidR="00EA0250" w:rsidRPr="00EA0250" w:rsidRDefault="00EA0250" w:rsidP="00EA0250">
      <w:pPr>
        <w:rPr>
          <w:sz w:val="32"/>
          <w:szCs w:val="40"/>
        </w:rPr>
      </w:pPr>
      <w:proofErr w:type="gramStart"/>
      <w:r>
        <w:rPr>
          <w:rFonts w:hint="eastAsia"/>
          <w:sz w:val="32"/>
          <w:szCs w:val="40"/>
        </w:rPr>
        <w:t>用谷歌账户</w:t>
      </w:r>
      <w:proofErr w:type="gramEnd"/>
      <w:r>
        <w:rPr>
          <w:rFonts w:hint="eastAsia"/>
          <w:sz w:val="32"/>
          <w:szCs w:val="40"/>
        </w:rPr>
        <w:t>登录</w:t>
      </w:r>
      <w:r>
        <w:rPr>
          <w:rFonts w:hint="eastAsia"/>
          <w:sz w:val="32"/>
          <w:szCs w:val="40"/>
        </w:rPr>
        <w:t>GA</w:t>
      </w:r>
      <w:r>
        <w:rPr>
          <w:rFonts w:hint="eastAsia"/>
          <w:sz w:val="32"/>
          <w:szCs w:val="40"/>
        </w:rPr>
        <w:t>界面</w:t>
      </w:r>
    </w:p>
    <w:p w14:paraId="17AD071C" w14:textId="77777777" w:rsidR="006B4884" w:rsidRDefault="006B4884"/>
    <w:p w14:paraId="63F68028" w14:textId="77777777" w:rsidR="006B4884" w:rsidRDefault="00A72C23">
      <w:r>
        <w:rPr>
          <w:noProof/>
        </w:rPr>
        <w:drawing>
          <wp:inline distT="0" distB="0" distL="0" distR="0" wp14:anchorId="4CB1EA99" wp14:editId="6081D9D4">
            <wp:extent cx="5274310" cy="5565140"/>
            <wp:effectExtent l="0" t="0" r="2540" b="16510"/>
            <wp:docPr id="40" name="图片 40" descr="C:\Users\lenovo\Documents\Tencent Files\763401774\Image\Group\@M500M621)IPS3IG5}FI5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enovo\Documents\Tencent Files\763401774\Image\Group\@M500M621)IPS3IG5}FI5U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6736" w14:textId="77817CC8" w:rsidR="006B4884" w:rsidRDefault="00EA0250">
      <w:r>
        <w:rPr>
          <w:noProof/>
        </w:rPr>
        <w:lastRenderedPageBreak/>
        <w:drawing>
          <wp:inline distT="0" distB="0" distL="0" distR="0" wp14:anchorId="5E10AC83" wp14:editId="40B71387">
            <wp:extent cx="3627434" cy="4961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0CE0" w14:textId="44D08D60" w:rsidR="00EA0250" w:rsidRDefault="00EA0250"/>
    <w:p w14:paraId="0FCC6F33" w14:textId="4596DD9C" w:rsidR="00EA0250" w:rsidRPr="00EA0250" w:rsidRDefault="00EA0250">
      <w:pPr>
        <w:rPr>
          <w:sz w:val="28"/>
          <w:szCs w:val="36"/>
        </w:rPr>
      </w:pPr>
      <w:r w:rsidRPr="00EA0250">
        <w:rPr>
          <w:rFonts w:hint="eastAsia"/>
          <w:sz w:val="28"/>
          <w:szCs w:val="36"/>
          <w:highlight w:val="yellow"/>
        </w:rPr>
        <w:t>这里要注意：如果你的网站是</w:t>
      </w:r>
      <w:r w:rsidRPr="00EA0250">
        <w:rPr>
          <w:rFonts w:hint="eastAsia"/>
          <w:sz w:val="28"/>
          <w:szCs w:val="36"/>
          <w:highlight w:val="yellow"/>
        </w:rPr>
        <w:t>Https</w:t>
      </w:r>
      <w:r w:rsidRPr="00EA0250">
        <w:rPr>
          <w:rFonts w:hint="eastAsia"/>
          <w:sz w:val="28"/>
          <w:szCs w:val="36"/>
          <w:highlight w:val="yellow"/>
        </w:rPr>
        <w:t>的，一定</w:t>
      </w:r>
      <w:proofErr w:type="gramStart"/>
      <w:r w:rsidRPr="00EA0250">
        <w:rPr>
          <w:rFonts w:hint="eastAsia"/>
          <w:sz w:val="28"/>
          <w:szCs w:val="36"/>
          <w:highlight w:val="yellow"/>
        </w:rPr>
        <w:t>一定</w:t>
      </w:r>
      <w:proofErr w:type="gramEnd"/>
      <w:r w:rsidRPr="00EA0250">
        <w:rPr>
          <w:rFonts w:hint="eastAsia"/>
          <w:sz w:val="28"/>
          <w:szCs w:val="36"/>
          <w:highlight w:val="yellow"/>
        </w:rPr>
        <w:t>要把前面的改成</w:t>
      </w:r>
      <w:r w:rsidRPr="00EA0250">
        <w:rPr>
          <w:rFonts w:hint="eastAsia"/>
          <w:sz w:val="28"/>
          <w:szCs w:val="36"/>
          <w:highlight w:val="yellow"/>
        </w:rPr>
        <w:t>Https</w:t>
      </w:r>
      <w:r w:rsidRPr="00EA0250">
        <w:rPr>
          <w:rFonts w:hint="eastAsia"/>
          <w:sz w:val="28"/>
          <w:szCs w:val="36"/>
          <w:highlight w:val="yellow"/>
        </w:rPr>
        <w:t>！！</w:t>
      </w:r>
    </w:p>
    <w:p w14:paraId="38472C94" w14:textId="6E4918CF" w:rsidR="006B4884" w:rsidRDefault="006B4884"/>
    <w:p w14:paraId="1D85F8D2" w14:textId="77777777" w:rsidR="006B4884" w:rsidRPr="00EA0250" w:rsidRDefault="00A72C23">
      <w:pPr>
        <w:rPr>
          <w:sz w:val="28"/>
          <w:szCs w:val="36"/>
        </w:rPr>
      </w:pPr>
      <w:r w:rsidRPr="00EA0250">
        <w:rPr>
          <w:sz w:val="28"/>
          <w:szCs w:val="36"/>
        </w:rPr>
        <w:t>中国改成美国</w:t>
      </w:r>
      <w:r w:rsidRPr="00EA0250">
        <w:rPr>
          <w:rFonts w:hint="eastAsia"/>
          <w:sz w:val="28"/>
          <w:szCs w:val="36"/>
        </w:rPr>
        <w:t>，</w:t>
      </w:r>
      <w:r w:rsidRPr="00EA0250">
        <w:rPr>
          <w:sz w:val="28"/>
          <w:szCs w:val="36"/>
        </w:rPr>
        <w:t>点击同意</w:t>
      </w:r>
    </w:p>
    <w:p w14:paraId="37A74C9B" w14:textId="77777777" w:rsidR="006B4884" w:rsidRDefault="00A72C23">
      <w:r>
        <w:rPr>
          <w:noProof/>
        </w:rPr>
        <w:lastRenderedPageBreak/>
        <w:drawing>
          <wp:inline distT="0" distB="0" distL="0" distR="0" wp14:anchorId="045F271F" wp14:editId="516C71AE">
            <wp:extent cx="3362325" cy="3037840"/>
            <wp:effectExtent l="0" t="0" r="9525" b="10160"/>
            <wp:docPr id="42" name="图片 42" descr="C:\Users\lenovo\Documents\Tencent Files\763401774\Image\Group\5O%%T(YUAVOY}YQXVS)T@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lenovo\Documents\Tencent Files\763401774\Image\Group\5O%%T(YUAVOY}YQXVS)T@S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53" cy="304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B89E" w14:textId="77777777" w:rsidR="006B4884" w:rsidRPr="00EA0250" w:rsidRDefault="00A72C23">
      <w:pPr>
        <w:rPr>
          <w:sz w:val="28"/>
          <w:szCs w:val="36"/>
        </w:rPr>
      </w:pPr>
      <w:r w:rsidRPr="00EA0250">
        <w:rPr>
          <w:rFonts w:hint="eastAsia"/>
          <w:sz w:val="28"/>
          <w:szCs w:val="36"/>
        </w:rPr>
        <w:t>选择中国即可</w:t>
      </w:r>
    </w:p>
    <w:p w14:paraId="3CE144DD" w14:textId="77777777" w:rsidR="006B4884" w:rsidRDefault="006B4884"/>
    <w:p w14:paraId="291BA65B" w14:textId="47C08742" w:rsidR="006B4884" w:rsidRDefault="00A72C23">
      <w:r>
        <w:rPr>
          <w:noProof/>
        </w:rPr>
        <w:drawing>
          <wp:inline distT="0" distB="0" distL="0" distR="0" wp14:anchorId="4851FA80" wp14:editId="0C03D59F">
            <wp:extent cx="5618480" cy="3067050"/>
            <wp:effectExtent l="0" t="0" r="1270" b="0"/>
            <wp:docPr id="43" name="图片 43" descr="C:\Users\lenovo\Documents\Tencent Files\763401774\Image\Group\NL(6QV}N84NX4[4G)7AJF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lenovo\Documents\Tencent Files\763401774\Image\Group\NL(6QV}N84NX4[4G)7AJF5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5919" cy="307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C3CC" w14:textId="04913444" w:rsidR="00EA0250" w:rsidRDefault="00EA0250"/>
    <w:p w14:paraId="518ECF4C" w14:textId="29042FD3" w:rsidR="00EA0250" w:rsidRPr="00EA0250" w:rsidRDefault="00EA0250">
      <w:pPr>
        <w:rPr>
          <w:sz w:val="28"/>
          <w:szCs w:val="36"/>
        </w:rPr>
      </w:pPr>
      <w:r w:rsidRPr="00EA0250">
        <w:rPr>
          <w:rFonts w:hint="eastAsia"/>
          <w:sz w:val="28"/>
          <w:szCs w:val="36"/>
        </w:rPr>
        <w:t>然后设置完成后会出现</w:t>
      </w:r>
      <w:r w:rsidRPr="00EA0250">
        <w:rPr>
          <w:rFonts w:hint="eastAsia"/>
          <w:sz w:val="28"/>
          <w:szCs w:val="36"/>
        </w:rPr>
        <w:t>UI</w:t>
      </w:r>
      <w:r w:rsidRPr="00EA0250">
        <w:rPr>
          <w:rFonts w:hint="eastAsia"/>
          <w:sz w:val="28"/>
          <w:szCs w:val="36"/>
        </w:rPr>
        <w:t>代码，</w:t>
      </w:r>
    </w:p>
    <w:p w14:paraId="20AB89D8" w14:textId="6FD3F54A" w:rsidR="00EA0250" w:rsidRDefault="00EA0250"/>
    <w:p w14:paraId="3175FF36" w14:textId="6C887BAD" w:rsidR="00EA0250" w:rsidRDefault="00EA0250">
      <w:pPr>
        <w:rPr>
          <w:sz w:val="28"/>
          <w:szCs w:val="36"/>
        </w:rPr>
      </w:pPr>
      <w:r w:rsidRPr="00EA0250">
        <w:rPr>
          <w:rFonts w:hint="eastAsia"/>
          <w:sz w:val="28"/>
          <w:szCs w:val="36"/>
        </w:rPr>
        <w:t>去网站后台下载插件：</w:t>
      </w:r>
      <w:r w:rsidRPr="00EA0250">
        <w:rPr>
          <w:rFonts w:hint="eastAsia"/>
          <w:sz w:val="28"/>
          <w:szCs w:val="36"/>
        </w:rPr>
        <w:t>GAS</w:t>
      </w:r>
      <w:r w:rsidRPr="00EA0250">
        <w:rPr>
          <w:sz w:val="28"/>
          <w:szCs w:val="36"/>
        </w:rPr>
        <w:t xml:space="preserve"> </w:t>
      </w:r>
      <w:r w:rsidRPr="00EA0250">
        <w:rPr>
          <w:rFonts w:hint="eastAsia"/>
          <w:sz w:val="28"/>
          <w:szCs w:val="36"/>
        </w:rPr>
        <w:t>Injector</w:t>
      </w:r>
    </w:p>
    <w:p w14:paraId="4AFD7ADB" w14:textId="1A1967B8" w:rsidR="00EA0250" w:rsidRDefault="00EA0250">
      <w:pPr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242A1D84" wp14:editId="03E24262">
            <wp:extent cx="5274310" cy="2125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C792" w14:textId="47AC6FC0" w:rsidR="00EA0250" w:rsidRDefault="00EA025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安装并激活插件之后，</w:t>
      </w:r>
    </w:p>
    <w:p w14:paraId="24C9C342" w14:textId="652C24F4" w:rsidR="006B4884" w:rsidRDefault="00A72C23">
      <w:r w:rsidRPr="00EA0250">
        <w:rPr>
          <w:rFonts w:hint="eastAsia"/>
          <w:sz w:val="28"/>
          <w:szCs w:val="36"/>
        </w:rPr>
        <w:t>在</w:t>
      </w:r>
      <w:r w:rsidRPr="00EA0250">
        <w:rPr>
          <w:rFonts w:hint="eastAsia"/>
          <w:sz w:val="28"/>
          <w:szCs w:val="36"/>
        </w:rPr>
        <w:t>setting</w:t>
      </w:r>
      <w:r w:rsidR="00EA0250">
        <w:rPr>
          <w:rFonts w:hint="eastAsia"/>
          <w:sz w:val="28"/>
          <w:szCs w:val="36"/>
        </w:rPr>
        <w:t>-</w:t>
      </w:r>
      <w:r w:rsidRPr="00EA0250">
        <w:rPr>
          <w:rFonts w:hint="eastAsia"/>
          <w:sz w:val="28"/>
          <w:szCs w:val="36"/>
        </w:rPr>
        <w:t xml:space="preserve"> GAS Injector </w:t>
      </w:r>
      <w:r w:rsidRPr="00EA0250">
        <w:rPr>
          <w:rFonts w:hint="eastAsia"/>
          <w:sz w:val="28"/>
          <w:szCs w:val="36"/>
        </w:rPr>
        <w:t>里</w:t>
      </w:r>
      <w:r w:rsidRPr="00EA0250">
        <w:rPr>
          <w:rFonts w:hint="eastAsia"/>
          <w:sz w:val="28"/>
          <w:szCs w:val="36"/>
        </w:rPr>
        <w:t xml:space="preserve"> </w:t>
      </w:r>
      <w:r w:rsidRPr="00EA0250">
        <w:rPr>
          <w:rFonts w:hint="eastAsia"/>
          <w:sz w:val="28"/>
          <w:szCs w:val="36"/>
        </w:rPr>
        <w:t>输入</w:t>
      </w:r>
      <w:r w:rsidRPr="00EA0250">
        <w:rPr>
          <w:rFonts w:hint="eastAsia"/>
          <w:sz w:val="28"/>
          <w:szCs w:val="36"/>
        </w:rPr>
        <w:t>UI</w:t>
      </w:r>
      <w:r w:rsidRPr="00EA0250">
        <w:rPr>
          <w:rFonts w:hint="eastAsia"/>
          <w:sz w:val="28"/>
          <w:szCs w:val="36"/>
        </w:rPr>
        <w:t>代码即可。</w:t>
      </w:r>
    </w:p>
    <w:p w14:paraId="6B54786A" w14:textId="77777777" w:rsidR="006B4884" w:rsidRDefault="006B4884"/>
    <w:p w14:paraId="229C789D" w14:textId="77777777" w:rsidR="006B4884" w:rsidRDefault="006B4884"/>
    <w:p w14:paraId="67CBED7C" w14:textId="6992805A" w:rsidR="006B4884" w:rsidRDefault="00EA02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5C52BD" wp14:editId="4ADEE8F0">
            <wp:extent cx="4709568" cy="56392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2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D70A2C" wp14:editId="1AF73931">
            <wp:extent cx="5274310" cy="2555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25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8B4D5E" wp14:editId="2B89C4E0">
            <wp:extent cx="5274310" cy="28708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E320" w14:textId="6AE001B6" w:rsidR="00EA0250" w:rsidRDefault="00EA0250">
      <w:pPr>
        <w:rPr>
          <w:noProof/>
        </w:rPr>
      </w:pPr>
    </w:p>
    <w:p w14:paraId="2EAEA113" w14:textId="6FADE701" w:rsidR="00EA0250" w:rsidRPr="00EA0250" w:rsidRDefault="00EA0250">
      <w:pPr>
        <w:rPr>
          <w:sz w:val="28"/>
          <w:szCs w:val="36"/>
        </w:rPr>
      </w:pPr>
      <w:r w:rsidRPr="00EA0250">
        <w:rPr>
          <w:rFonts w:hint="eastAsia"/>
          <w:noProof/>
          <w:sz w:val="28"/>
          <w:szCs w:val="36"/>
        </w:rPr>
        <w:t>记得最后点击保存，然后网站就成功绑定在</w:t>
      </w:r>
      <w:r w:rsidRPr="00EA0250">
        <w:rPr>
          <w:rFonts w:hint="eastAsia"/>
          <w:noProof/>
          <w:sz w:val="28"/>
          <w:szCs w:val="36"/>
        </w:rPr>
        <w:t>GA</w:t>
      </w:r>
      <w:r w:rsidRPr="00EA0250">
        <w:rPr>
          <w:rFonts w:hint="eastAsia"/>
          <w:noProof/>
          <w:sz w:val="28"/>
          <w:szCs w:val="36"/>
        </w:rPr>
        <w:t>数据上了。</w:t>
      </w:r>
    </w:p>
    <w:p w14:paraId="15628EB5" w14:textId="77777777" w:rsidR="006B4884" w:rsidRDefault="006B4884"/>
    <w:p w14:paraId="0109755F" w14:textId="77777777" w:rsidR="006B4884" w:rsidRDefault="006B4884"/>
    <w:p w14:paraId="763F54BD" w14:textId="7D83FF0E" w:rsidR="006B4884" w:rsidRDefault="006B4884"/>
    <w:p w14:paraId="76A2C70D" w14:textId="0F5F5939" w:rsidR="006B4884" w:rsidRDefault="006B4884"/>
    <w:p w14:paraId="5DBB293E" w14:textId="4BDCB94A" w:rsidR="006B4884" w:rsidRDefault="006B4884"/>
    <w:p w14:paraId="702A2289" w14:textId="6DBD39CD" w:rsidR="006B4884" w:rsidRDefault="006B4884"/>
    <w:p w14:paraId="2D9D9E53" w14:textId="2C29B7E5" w:rsidR="00FC25AF" w:rsidRDefault="00FC25AF" w:rsidP="00FC25AF">
      <w:pPr>
        <w:pStyle w:val="a9"/>
        <w:jc w:val="both"/>
      </w:pPr>
      <w:proofErr w:type="spellStart"/>
      <w:r w:rsidRPr="00FC25AF">
        <w:rPr>
          <w:rFonts w:hint="eastAsia"/>
        </w:rPr>
        <w:t>cpanel</w:t>
      </w:r>
      <w:proofErr w:type="spellEnd"/>
      <w:r w:rsidRPr="00FC25AF">
        <w:rPr>
          <w:rFonts w:hint="eastAsia"/>
        </w:rPr>
        <w:t>账号</w:t>
      </w:r>
    </w:p>
    <w:p w14:paraId="216DA657" w14:textId="77777777" w:rsidR="00762B97" w:rsidRDefault="00FC25AF" w:rsidP="00FC25A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FC25AF">
        <w:rPr>
          <w:rFonts w:ascii="宋体" w:eastAsia="宋体" w:hAnsi="宋体" w:cs="宋体"/>
          <w:kern w:val="0"/>
          <w:sz w:val="24"/>
        </w:rPr>
        <w:br/>
      </w:r>
      <w:r w:rsidR="00D005CE">
        <w:rPr>
          <w:rFonts w:ascii="宋体" w:eastAsia="宋体" w:hAnsi="宋体" w:cs="宋体" w:hint="eastAsia"/>
          <w:kern w:val="0"/>
          <w:sz w:val="24"/>
        </w:rPr>
        <w:t>catchypianos.</w:t>
      </w:r>
      <w:r w:rsidR="00D005CE">
        <w:rPr>
          <w:rFonts w:ascii="宋体" w:eastAsia="宋体" w:hAnsi="宋体" w:cs="宋体"/>
          <w:kern w:val="0"/>
          <w:sz w:val="24"/>
        </w:rPr>
        <w:t>com/</w:t>
      </w:r>
      <w:proofErr w:type="spellStart"/>
      <w:r w:rsidR="00D005CE">
        <w:rPr>
          <w:rFonts w:ascii="宋体" w:eastAsia="宋体" w:hAnsi="宋体" w:cs="宋体"/>
          <w:kern w:val="0"/>
          <w:sz w:val="24"/>
        </w:rPr>
        <w:t>cpanel</w:t>
      </w:r>
      <w:proofErr w:type="spellEnd"/>
    </w:p>
    <w:p w14:paraId="03E01A32" w14:textId="7B91BF87" w:rsidR="00FC25AF" w:rsidRPr="00FC25AF" w:rsidRDefault="00FC25AF" w:rsidP="00FC25A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FC25AF">
        <w:rPr>
          <w:rFonts w:ascii="宋体" w:eastAsia="宋体" w:hAnsi="宋体" w:cs="宋体"/>
          <w:kern w:val="0"/>
          <w:sz w:val="24"/>
        </w:rPr>
        <w:br/>
      </w:r>
      <w:bookmarkStart w:id="5" w:name="OLE_LINK3"/>
      <w:bookmarkStart w:id="6" w:name="OLE_LINK4"/>
      <w:r w:rsidRPr="00FC25AF">
        <w:rPr>
          <w:rFonts w:ascii="宋体" w:eastAsia="宋体" w:hAnsi="宋体" w:cs="宋体"/>
          <w:kern w:val="0"/>
          <w:sz w:val="24"/>
        </w:rPr>
        <w:t>server123.web-hosting.com</w:t>
      </w:r>
      <w:bookmarkEnd w:id="5"/>
      <w:bookmarkEnd w:id="6"/>
      <w:r w:rsidRPr="00FC25AF">
        <w:rPr>
          <w:rFonts w:ascii="宋体" w:eastAsia="宋体" w:hAnsi="宋体" w:cs="宋体"/>
          <w:kern w:val="0"/>
          <w:sz w:val="24"/>
        </w:rPr>
        <w:br/>
        <w:t>198.54.126.124</w:t>
      </w:r>
      <w:r w:rsidRPr="00FC25AF">
        <w:rPr>
          <w:rFonts w:ascii="宋体" w:eastAsia="宋体" w:hAnsi="宋体" w:cs="宋体"/>
          <w:kern w:val="0"/>
          <w:sz w:val="24"/>
        </w:rPr>
        <w:br/>
        <w:t>账号：</w:t>
      </w:r>
      <w:bookmarkStart w:id="7" w:name="OLE_LINK5"/>
      <w:bookmarkStart w:id="8" w:name="OLE_LINK6"/>
      <w:proofErr w:type="spellStart"/>
      <w:r w:rsidRPr="00FC25AF">
        <w:rPr>
          <w:rFonts w:ascii="宋体" w:eastAsia="宋体" w:hAnsi="宋体" w:cs="宋体"/>
          <w:kern w:val="0"/>
          <w:sz w:val="24"/>
        </w:rPr>
        <w:t>catcxqaw</w:t>
      </w:r>
      <w:bookmarkEnd w:id="7"/>
      <w:bookmarkEnd w:id="8"/>
      <w:proofErr w:type="spellEnd"/>
      <w:r w:rsidRPr="00FC25AF">
        <w:rPr>
          <w:rFonts w:ascii="宋体" w:eastAsia="宋体" w:hAnsi="宋体" w:cs="宋体"/>
          <w:kern w:val="0"/>
          <w:sz w:val="24"/>
        </w:rPr>
        <w:br/>
        <w:t>密码：X8exYHKjIjl3</w:t>
      </w:r>
      <w:r w:rsidRPr="00FC25AF">
        <w:rPr>
          <w:rFonts w:ascii="宋体" w:eastAsia="宋体" w:hAnsi="宋体" w:cs="宋体"/>
          <w:kern w:val="0"/>
          <w:sz w:val="24"/>
        </w:rPr>
        <w:br/>
      </w:r>
      <w:r w:rsidRPr="00FC25AF">
        <w:rPr>
          <w:rFonts w:ascii="宋体" w:eastAsia="宋体" w:hAnsi="宋体" w:cs="宋体"/>
          <w:kern w:val="0"/>
          <w:sz w:val="24"/>
        </w:rPr>
        <w:br/>
      </w:r>
    </w:p>
    <w:p w14:paraId="57809459" w14:textId="77777777" w:rsidR="00FC25AF" w:rsidRPr="00FC25AF" w:rsidRDefault="00FC25AF" w:rsidP="00FC25AF"/>
    <w:sectPr w:rsidR="00FC25AF" w:rsidRPr="00FC25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C8847" w14:textId="77777777" w:rsidR="00621F19" w:rsidRDefault="00621F19" w:rsidP="00C13CAD">
      <w:r>
        <w:separator/>
      </w:r>
    </w:p>
  </w:endnote>
  <w:endnote w:type="continuationSeparator" w:id="0">
    <w:p w14:paraId="38372D97" w14:textId="77777777" w:rsidR="00621F19" w:rsidRDefault="00621F19" w:rsidP="00C13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51F26B" w14:textId="77777777" w:rsidR="00621F19" w:rsidRDefault="00621F19" w:rsidP="00C13CAD">
      <w:r>
        <w:separator/>
      </w:r>
    </w:p>
  </w:footnote>
  <w:footnote w:type="continuationSeparator" w:id="0">
    <w:p w14:paraId="2544CA09" w14:textId="77777777" w:rsidR="00621F19" w:rsidRDefault="00621F19" w:rsidP="00C13C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04BEA"/>
    <w:multiLevelType w:val="hybridMultilevel"/>
    <w:tmpl w:val="9B78BAF4"/>
    <w:lvl w:ilvl="0" w:tplc="DC484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3566A2"/>
    <w:multiLevelType w:val="hybridMultilevel"/>
    <w:tmpl w:val="DF4CF72E"/>
    <w:lvl w:ilvl="0" w:tplc="4EFA1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AyMTc1NDAzsLA0s7BU0lEKTi0uzszPAykwrgUA6qQiViwAAAA="/>
  </w:docVars>
  <w:rsids>
    <w:rsidRoot w:val="22BB39D3"/>
    <w:rsid w:val="00157F20"/>
    <w:rsid w:val="00333CE4"/>
    <w:rsid w:val="00420FB4"/>
    <w:rsid w:val="00581181"/>
    <w:rsid w:val="00621F19"/>
    <w:rsid w:val="006338DA"/>
    <w:rsid w:val="00671EDD"/>
    <w:rsid w:val="006B4884"/>
    <w:rsid w:val="006C4C42"/>
    <w:rsid w:val="00762B97"/>
    <w:rsid w:val="00A72C23"/>
    <w:rsid w:val="00C13CAD"/>
    <w:rsid w:val="00C17AEE"/>
    <w:rsid w:val="00C76F13"/>
    <w:rsid w:val="00D005CE"/>
    <w:rsid w:val="00E43911"/>
    <w:rsid w:val="00E745A1"/>
    <w:rsid w:val="00EA0250"/>
    <w:rsid w:val="00FC25AF"/>
    <w:rsid w:val="22BB39D3"/>
    <w:rsid w:val="42FA7D78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401467"/>
  <w15:docId w15:val="{76E9745A-5007-4D91-B675-C23050A2A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rsid w:val="00E745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rsid w:val="00C13C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C13CAD"/>
    <w:rPr>
      <w:kern w:val="2"/>
      <w:sz w:val="18"/>
      <w:szCs w:val="18"/>
    </w:rPr>
  </w:style>
  <w:style w:type="paragraph" w:styleId="a7">
    <w:name w:val="footer"/>
    <w:basedOn w:val="a"/>
    <w:link w:val="a8"/>
    <w:rsid w:val="00C13C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C13CAD"/>
    <w:rPr>
      <w:kern w:val="2"/>
      <w:sz w:val="18"/>
      <w:szCs w:val="18"/>
    </w:rPr>
  </w:style>
  <w:style w:type="paragraph" w:styleId="a9">
    <w:name w:val="Title"/>
    <w:basedOn w:val="a"/>
    <w:next w:val="a"/>
    <w:link w:val="aa"/>
    <w:qFormat/>
    <w:rsid w:val="00C13CA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rsid w:val="00C13CA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sid w:val="00E745A1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36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22</TotalTime>
  <Pages>15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舟与岛</dc:creator>
  <cp:lastModifiedBy>璇煌 李</cp:lastModifiedBy>
  <cp:revision>14</cp:revision>
  <dcterms:created xsi:type="dcterms:W3CDTF">2019-08-14T09:08:00Z</dcterms:created>
  <dcterms:modified xsi:type="dcterms:W3CDTF">2019-08-16T02:35:00Z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